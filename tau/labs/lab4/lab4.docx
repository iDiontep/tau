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F54E9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 xml:space="preserve">Лабораторная работа № </w:t>
      </w:r>
      <w:r w:rsidR="003B4438">
        <w:rPr>
          <w:rFonts w:eastAsia="Times New Roman"/>
          <w:b/>
          <w:sz w:val="44"/>
          <w:szCs w:val="44"/>
          <w:u w:val="single"/>
          <w:lang w:eastAsia="ru-RU"/>
        </w:rPr>
        <w:t>4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Вариант 8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350154" w:rsidRDefault="00350154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3904991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BC0817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3904991" w:history="1">
        <w:r w:rsidR="00BC0817" w:rsidRPr="00D71B09">
          <w:rPr>
            <w:rStyle w:val="a6"/>
          </w:rPr>
          <w:t>ОГЛАВЛЕНИЕ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_Toc163904991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2</w:t>
        </w:r>
        <w:r w:rsidR="00BC0817">
          <w:rPr>
            <w:webHidden/>
          </w:rPr>
          <w:fldChar w:fldCharType="end"/>
        </w:r>
      </w:hyperlink>
    </w:p>
    <w:p w:rsidR="00BC0817" w:rsidRDefault="00000000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904992" w:history="1">
        <w:r w:rsidR="00BC0817" w:rsidRPr="00D71B09">
          <w:rPr>
            <w:rStyle w:val="a6"/>
          </w:rPr>
          <w:t>1.</w:t>
        </w:r>
        <w:r w:rsidR="00BC0817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BC0817" w:rsidRPr="00D71B09">
          <w:rPr>
            <w:rStyle w:val="a6"/>
          </w:rPr>
          <w:t>Моделирование цифро-аналогового преобразователя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_Toc163904992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3</w:t>
        </w:r>
        <w:r w:rsidR="00BC0817">
          <w:rPr>
            <w:webHidden/>
          </w:rPr>
          <w:fldChar w:fldCharType="end"/>
        </w:r>
      </w:hyperlink>
    </w:p>
    <w:p w:rsidR="00BC0817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4993" w:history="1">
        <w:r w:rsidR="00BC0817" w:rsidRPr="00D71B09">
          <w:rPr>
            <w:rStyle w:val="a6"/>
            <w:noProof/>
          </w:rPr>
          <w:t>Постановка: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_Toc163904993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3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4994" w:history="1">
        <w:r w:rsidR="00BC0817" w:rsidRPr="00D71B09">
          <w:rPr>
            <w:rStyle w:val="a6"/>
            <w:noProof/>
          </w:rPr>
          <w:t>Решение: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_Toc163904994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3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4995" w:history="1">
        <w:r w:rsidR="00BC0817" w:rsidRPr="00D71B09">
          <w:rPr>
            <w:rStyle w:val="a6"/>
            <w:noProof/>
          </w:rPr>
          <w:t>Вывод: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_Toc163904995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4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904996" w:history="1">
        <w:r w:rsidR="00BC0817" w:rsidRPr="00D71B09">
          <w:rPr>
            <w:rStyle w:val="a6"/>
          </w:rPr>
          <w:t>ДЗ1 по курсу нелинейной ТАУ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_Toc163904996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5</w:t>
        </w:r>
        <w:r w:rsidR="00BC0817">
          <w:rPr>
            <w:webHidden/>
          </w:rPr>
          <w:fldChar w:fldCharType="end"/>
        </w:r>
      </w:hyperlink>
    </w:p>
    <w:p w:rsidR="00BC0817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4997" w:history="1">
        <w:r w:rsidR="00BC0817" w:rsidRPr="00D71B09">
          <w:rPr>
            <w:rStyle w:val="a6"/>
            <w:noProof/>
          </w:rPr>
          <w:t>Постановка: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_Toc163904997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5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4998" w:history="1">
        <w:r w:rsidR="00BC0817" w:rsidRPr="00D71B09">
          <w:rPr>
            <w:rStyle w:val="a6"/>
            <w:noProof/>
          </w:rPr>
          <w:t>Решение: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_Toc163904998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6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4999" w:history="1">
        <w:r w:rsidR="00BC0817" w:rsidRPr="00D71B09">
          <w:rPr>
            <w:rStyle w:val="a6"/>
            <w:noProof/>
          </w:rPr>
          <w:t>Вывод: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_Toc163904999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9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905000" w:history="1">
        <w:r w:rsidR="00BC0817" w:rsidRPr="00D71B09">
          <w:rPr>
            <w:rStyle w:val="a6"/>
          </w:rPr>
          <w:t>Глава 1. название первой главы выпускной квалификационной работы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_Toc163905000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10</w:t>
        </w:r>
        <w:r w:rsidR="00BC0817">
          <w:rPr>
            <w:webHidden/>
          </w:rPr>
          <w:fldChar w:fldCharType="end"/>
        </w:r>
      </w:hyperlink>
    </w:p>
    <w:p w:rsidR="00BC0817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5001" w:history="1">
        <w:r w:rsidR="00BC0817" w:rsidRPr="00D71B09">
          <w:rPr>
            <w:rStyle w:val="a6"/>
            <w:noProof/>
          </w:rPr>
          <w:t>1.1. Название первого параграфа первой главы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_Toc163905001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10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5002" w:history="1">
        <w:r w:rsidR="00BC0817" w:rsidRPr="00D71B09">
          <w:rPr>
            <w:rStyle w:val="a6"/>
            <w:noProof/>
          </w:rPr>
          <w:t>1.2. Название второго параграфа первой главы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_Toc163905002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10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905003" w:history="1">
        <w:r w:rsidR="00BC0817" w:rsidRPr="00D71B09">
          <w:rPr>
            <w:rStyle w:val="a6"/>
          </w:rPr>
          <w:t>Глава 2. название второй главы выпускной квалификационной работы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_Toc163905003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11</w:t>
        </w:r>
        <w:r w:rsidR="00BC0817">
          <w:rPr>
            <w:webHidden/>
          </w:rPr>
          <w:fldChar w:fldCharType="end"/>
        </w:r>
      </w:hyperlink>
    </w:p>
    <w:p w:rsidR="00BC0817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5004" w:history="1">
        <w:r w:rsidR="00BC0817" w:rsidRPr="00D71B09">
          <w:rPr>
            <w:rStyle w:val="a6"/>
            <w:noProof/>
          </w:rPr>
          <w:t>2.1. Название первого параграфа второй главы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_Toc163905004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11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5005" w:history="1">
        <w:r w:rsidR="00BC0817" w:rsidRPr="00D71B09">
          <w:rPr>
            <w:rStyle w:val="a6"/>
            <w:noProof/>
          </w:rPr>
          <w:t>2.1.1. Название первого пункта первого параграфа второй главы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_Toc163905005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11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905006" w:history="1">
        <w:r w:rsidR="00BC0817" w:rsidRPr="00D71B09">
          <w:rPr>
            <w:rStyle w:val="a6"/>
          </w:rPr>
          <w:t>Глава 3. название третьей главы выпускной квалификационной работы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_Toc163905006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12</w:t>
        </w:r>
        <w:r w:rsidR="00BC0817">
          <w:rPr>
            <w:webHidden/>
          </w:rPr>
          <w:fldChar w:fldCharType="end"/>
        </w:r>
      </w:hyperlink>
    </w:p>
    <w:p w:rsidR="00BC0817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3905007" w:history="1">
        <w:r w:rsidR="00BC0817" w:rsidRPr="00D71B09">
          <w:rPr>
            <w:rStyle w:val="a6"/>
            <w:noProof/>
          </w:rPr>
          <w:t>3.1. Название первого параграфа третьей главы</w:t>
        </w:r>
        <w:r w:rsidR="00BC0817">
          <w:rPr>
            <w:noProof/>
            <w:webHidden/>
          </w:rPr>
          <w:tab/>
        </w:r>
        <w:r w:rsidR="00BC0817">
          <w:rPr>
            <w:noProof/>
            <w:webHidden/>
          </w:rPr>
          <w:fldChar w:fldCharType="begin"/>
        </w:r>
        <w:r w:rsidR="00BC0817">
          <w:rPr>
            <w:noProof/>
            <w:webHidden/>
          </w:rPr>
          <w:instrText xml:space="preserve"> PAGEREF _Toc163905007 \h </w:instrText>
        </w:r>
        <w:r w:rsidR="00BC0817">
          <w:rPr>
            <w:noProof/>
            <w:webHidden/>
          </w:rPr>
        </w:r>
        <w:r w:rsidR="00BC0817">
          <w:rPr>
            <w:noProof/>
            <w:webHidden/>
          </w:rPr>
          <w:fldChar w:fldCharType="separate"/>
        </w:r>
        <w:r w:rsidR="00BC0817">
          <w:rPr>
            <w:noProof/>
            <w:webHidden/>
          </w:rPr>
          <w:t>12</w:t>
        </w:r>
        <w:r w:rsidR="00BC0817">
          <w:rPr>
            <w:noProof/>
            <w:webHidden/>
          </w:rPr>
          <w:fldChar w:fldCharType="end"/>
        </w:r>
      </w:hyperlink>
    </w:p>
    <w:p w:rsidR="00BC0817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905008" w:history="1">
        <w:r w:rsidR="00BC0817" w:rsidRPr="00D71B09">
          <w:rPr>
            <w:rStyle w:val="a6"/>
          </w:rPr>
          <w:t>Заключение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_Toc163905008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14</w:t>
        </w:r>
        <w:r w:rsidR="00BC0817">
          <w:rPr>
            <w:webHidden/>
          </w:rPr>
          <w:fldChar w:fldCharType="end"/>
        </w:r>
      </w:hyperlink>
    </w:p>
    <w:p w:rsidR="00BC0817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905009" w:history="1">
        <w:r w:rsidR="00BC0817" w:rsidRPr="00D71B09">
          <w:rPr>
            <w:rStyle w:val="a6"/>
            <w:iCs/>
          </w:rPr>
          <w:t>С</w:t>
        </w:r>
        <w:r w:rsidR="00BC0817" w:rsidRPr="00D71B09">
          <w:rPr>
            <w:rStyle w:val="a6"/>
          </w:rPr>
          <w:t>писок литературы</w:t>
        </w:r>
        <w:r w:rsidR="00BC0817">
          <w:rPr>
            <w:webHidden/>
          </w:rPr>
          <w:tab/>
        </w:r>
        <w:r w:rsidR="00BC0817">
          <w:rPr>
            <w:webHidden/>
          </w:rPr>
          <w:fldChar w:fldCharType="begin"/>
        </w:r>
        <w:r w:rsidR="00BC0817">
          <w:rPr>
            <w:webHidden/>
          </w:rPr>
          <w:instrText xml:space="preserve"> PAGEREF _Toc163905009 \h </w:instrText>
        </w:r>
        <w:r w:rsidR="00BC0817">
          <w:rPr>
            <w:webHidden/>
          </w:rPr>
        </w:r>
        <w:r w:rsidR="00BC0817">
          <w:rPr>
            <w:webHidden/>
          </w:rPr>
          <w:fldChar w:fldCharType="separate"/>
        </w:r>
        <w:r w:rsidR="00BC0817">
          <w:rPr>
            <w:webHidden/>
          </w:rPr>
          <w:t>15</w:t>
        </w:r>
        <w:r w:rsidR="00BC0817"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3E223C" w:rsidRDefault="00D714EC" w:rsidP="00D714EC">
      <w:pPr>
        <w:pStyle w:val="-"/>
        <w:numPr>
          <w:ilvl w:val="0"/>
          <w:numId w:val="16"/>
        </w:numPr>
      </w:pPr>
      <w:bookmarkStart w:id="7" w:name="_Toc163904992"/>
      <w:bookmarkEnd w:id="5"/>
      <w:bookmarkEnd w:id="6"/>
      <w:r>
        <w:lastRenderedPageBreak/>
        <w:t>Моделирование цифро-аналогового преобразователя</w:t>
      </w:r>
      <w:bookmarkEnd w:id="7"/>
    </w:p>
    <w:p w:rsidR="00D714EC" w:rsidRDefault="00D714EC" w:rsidP="00D714EC">
      <w:pPr>
        <w:pStyle w:val="afb"/>
      </w:pPr>
      <w:bookmarkStart w:id="8" w:name="_Toc163904993"/>
      <w:r>
        <w:t>Постановка:</w:t>
      </w:r>
      <w:bookmarkEnd w:id="8"/>
      <w:r>
        <w:t xml:space="preserve"> </w:t>
      </w:r>
    </w:p>
    <w:p w:rsidR="00D714EC" w:rsidRDefault="00D714EC" w:rsidP="00D714EC">
      <w:pPr>
        <w:pStyle w:val="afc"/>
        <w:ind w:firstLine="0"/>
      </w:pPr>
      <w:r>
        <w:t>Без лишних слов, в данном разделе Вам требуется разработать дискретную модель ЦАП.</w:t>
      </w:r>
    </w:p>
    <w:p w:rsidR="00D714EC" w:rsidRDefault="00D714EC" w:rsidP="00D714EC">
      <w:pPr>
        <w:pStyle w:val="afb"/>
      </w:pPr>
      <w:bookmarkStart w:id="9" w:name="_Toc163904994"/>
      <w:r>
        <w:t>Решение:</w:t>
      </w:r>
      <w:bookmarkEnd w:id="9"/>
      <w:r>
        <w:t xml:space="preserve"> </w:t>
      </w:r>
    </w:p>
    <w:p w:rsidR="00D714EC" w:rsidRPr="00D714EC" w:rsidRDefault="00D714EC" w:rsidP="00D714EC">
      <w:pPr>
        <w:pStyle w:val="afc"/>
      </w:pPr>
    </w:p>
    <w:p w:rsidR="00D714EC" w:rsidRDefault="00D714EC" w:rsidP="00D714EC">
      <w:pPr>
        <w:pStyle w:val="aff1"/>
      </w:pPr>
      <w:r>
        <w:rPr>
          <w:noProof/>
        </w:rPr>
        <w:drawing>
          <wp:inline distT="0" distB="0" distL="0" distR="0">
            <wp:extent cx="4463716" cy="1928837"/>
            <wp:effectExtent l="0" t="0" r="0" b="1905"/>
            <wp:docPr id="11717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4555" name="Рисунок 117174555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29" cy="19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EC" w:rsidRDefault="00D714EC" w:rsidP="00D714EC">
      <w:pPr>
        <w:pStyle w:val="aff1"/>
      </w:pPr>
      <w:r>
        <w:t>Рисунок 1.1 Подключение модели ЦАП</w:t>
      </w:r>
    </w:p>
    <w:p w:rsidR="00D714EC" w:rsidRDefault="00D714EC" w:rsidP="00D714EC">
      <w:pPr>
        <w:pStyle w:val="aff1"/>
      </w:pPr>
      <w:r>
        <w:rPr>
          <w:noProof/>
        </w:rPr>
        <w:drawing>
          <wp:inline distT="0" distB="0" distL="0" distR="0">
            <wp:extent cx="4668253" cy="2358082"/>
            <wp:effectExtent l="0" t="0" r="5715" b="4445"/>
            <wp:docPr id="12335516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1698" name="Рисунок 1233551698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78" cy="23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EC" w:rsidRDefault="00D714EC" w:rsidP="00D714EC">
      <w:pPr>
        <w:pStyle w:val="aff1"/>
      </w:pPr>
      <w:r>
        <w:t>Рисунок 1.2 Структура модели ЦАП</w:t>
      </w:r>
    </w:p>
    <w:p w:rsidR="00D714EC" w:rsidRDefault="00D714EC" w:rsidP="00D714EC">
      <w:pPr>
        <w:pStyle w:val="aff1"/>
      </w:pPr>
    </w:p>
    <w:p w:rsidR="00D714EC" w:rsidRDefault="00D714EC" w:rsidP="00D714EC">
      <w:pPr>
        <w:pStyle w:val="aff1"/>
      </w:pPr>
      <w:r>
        <w:rPr>
          <w:noProof/>
        </w:rPr>
        <w:lastRenderedPageBreak/>
        <w:drawing>
          <wp:inline distT="0" distB="0" distL="0" distR="0">
            <wp:extent cx="5939790" cy="3528060"/>
            <wp:effectExtent l="0" t="0" r="3810" b="2540"/>
            <wp:docPr id="14905072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07267" name="Рисунок 1490507267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EC" w:rsidRDefault="00D714EC" w:rsidP="00D714EC">
      <w:pPr>
        <w:pStyle w:val="aff1"/>
      </w:pPr>
      <w:r>
        <w:t>Рисунок 1.3 Осциллограмма на выходе модели</w:t>
      </w:r>
    </w:p>
    <w:p w:rsidR="00D714EC" w:rsidRDefault="00BC0817" w:rsidP="00D714EC">
      <w:pPr>
        <w:pStyle w:val="afb"/>
      </w:pPr>
      <w:bookmarkStart w:id="10" w:name="_Toc163904995"/>
      <w:r>
        <w:t>Вывод</w:t>
      </w:r>
      <w:r w:rsidR="00D714EC">
        <w:t>:</w:t>
      </w:r>
      <w:bookmarkEnd w:id="10"/>
      <w:r w:rsidR="00D714EC">
        <w:t xml:space="preserve"> </w:t>
      </w:r>
    </w:p>
    <w:p w:rsidR="00D714EC" w:rsidRDefault="00D714EC" w:rsidP="00D714EC">
      <w:pPr>
        <w:pStyle w:val="afc"/>
        <w:ind w:firstLine="0"/>
      </w:pPr>
      <w:r>
        <w:t>Без лишних слов, дискретная модель ЦАП разработана.</w:t>
      </w:r>
    </w:p>
    <w:p w:rsidR="00D714EC" w:rsidRPr="00F54E94" w:rsidRDefault="00D714EC" w:rsidP="00D714EC">
      <w:pPr>
        <w:pStyle w:val="-"/>
      </w:pPr>
      <w:bookmarkStart w:id="11" w:name="_Toc163904996"/>
      <w:r>
        <w:lastRenderedPageBreak/>
        <w:t>ДЗ1 по курсу нелинейной ТАУ</w:t>
      </w:r>
      <w:bookmarkEnd w:id="11"/>
    </w:p>
    <w:p w:rsidR="00E93426" w:rsidRDefault="00E93426" w:rsidP="00E93426">
      <w:pPr>
        <w:pStyle w:val="afb"/>
      </w:pPr>
      <w:bookmarkStart w:id="12" w:name="_Toc163904997"/>
      <w:r>
        <w:t>Постановка:</w:t>
      </w:r>
      <w:bookmarkEnd w:id="12"/>
      <w:r>
        <w:t xml:space="preserve"> </w:t>
      </w:r>
    </w:p>
    <w:tbl>
      <w:tblPr>
        <w:tblW w:w="95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4393"/>
        <w:gridCol w:w="4643"/>
      </w:tblGrid>
      <w:tr w:rsidR="00E93426" w:rsidTr="00AD3A2F">
        <w:tc>
          <w:tcPr>
            <w:tcW w:w="534" w:type="dxa"/>
          </w:tcPr>
          <w:p w:rsidR="00E93426" w:rsidRDefault="00E93426" w:rsidP="00AD3A2F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4393" w:type="dxa"/>
          </w:tcPr>
          <w:p w:rsidR="00E93426" w:rsidRDefault="00E93426" w:rsidP="00AD3A2F">
            <w:pPr>
              <w:spacing w:line="276" w:lineRule="auto"/>
            </w:pPr>
          </w:p>
          <w:p w:rsidR="00E93426" w:rsidRDefault="00E93426" w:rsidP="00AD3A2F">
            <w:pPr>
              <w:spacing w:line="276" w:lineRule="auto"/>
            </w:pPr>
            <w:r>
              <w:t>Релейная с гистерезисной петлёй</w:t>
            </w:r>
          </w:p>
        </w:tc>
        <w:tc>
          <w:tcPr>
            <w:tcW w:w="4643" w:type="dxa"/>
          </w:tcPr>
          <w:p w:rsidR="00E93426" w:rsidRDefault="00E93426" w:rsidP="00AD3A2F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CBD043" wp14:editId="3201900E">
                  <wp:extent cx="1600200" cy="1562100"/>
                  <wp:effectExtent l="0" t="0" r="0" b="0"/>
                  <wp:docPr id="99884093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426" w:rsidRPr="00E93426" w:rsidRDefault="00000000" w:rsidP="00E93426">
      <w:pPr>
        <w:pStyle w:val="afc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</m:oMath>
      </m:oMathPara>
    </w:p>
    <w:p w:rsidR="00D714EC" w:rsidRDefault="00E93426" w:rsidP="00E93426">
      <w:pPr>
        <w:pStyle w:val="aff1"/>
      </w:pPr>
      <w:r>
        <w:rPr>
          <w:noProof/>
          <w:lang w:val="en-US"/>
        </w:rPr>
        <w:drawing>
          <wp:inline distT="0" distB="0" distL="0" distR="0" wp14:anchorId="51DD46AF" wp14:editId="30ED8A2E">
            <wp:extent cx="5939790" cy="4823460"/>
            <wp:effectExtent l="0" t="0" r="3810" b="2540"/>
            <wp:docPr id="647496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6297" name="Рисунок 647496297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26" w:rsidRPr="00D714EC" w:rsidRDefault="00E93426" w:rsidP="00E93426">
      <w:pPr>
        <w:pStyle w:val="aff1"/>
      </w:pPr>
      <w:r>
        <w:t>Рисунок 2.1 Постановка задачи</w:t>
      </w:r>
    </w:p>
    <w:p w:rsidR="00BC0817" w:rsidRDefault="00BC0817" w:rsidP="00BC0817">
      <w:pPr>
        <w:pStyle w:val="afb"/>
      </w:pPr>
      <w:bookmarkStart w:id="13" w:name="_Toc163904998"/>
      <w:r>
        <w:lastRenderedPageBreak/>
        <w:t>Решение:</w:t>
      </w:r>
      <w:bookmarkEnd w:id="13"/>
      <w:r>
        <w:t xml:space="preserve"> </w:t>
      </w:r>
    </w:p>
    <w:p w:rsidR="00E93426" w:rsidRPr="00600BFA" w:rsidRDefault="00000000" w:rsidP="00E93426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E93426" w:rsidRPr="00600BFA" w:rsidRDefault="00000000" w:rsidP="00E93426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den>
          </m:f>
        </m:oMath>
      </m:oMathPara>
    </w:p>
    <w:p w:rsidR="00E93426" w:rsidRPr="00E93426" w:rsidRDefault="00E93426" w:rsidP="00E93426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-1260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-99000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-35300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+7057600=0</m:t>
          </m:r>
        </m:oMath>
      </m:oMathPara>
    </w:p>
    <w:p w:rsidR="00E93426" w:rsidRPr="00E93426" w:rsidRDefault="00E93426" w:rsidP="00E93426">
      <w:pPr>
        <w:pStyle w:val="aff3"/>
        <w:rPr>
          <w:rFonts w:eastAsiaTheme="minorEastAsia"/>
          <w:lang w:val="en-US"/>
        </w:rPr>
      </w:pPr>
      <w:r>
        <w:rPr>
          <w:rFonts w:eastAsiaTheme="minorEastAsia"/>
        </w:rPr>
        <w:t xml:space="preserve">Решение этого </w:t>
      </w:r>
      <w:proofErr w:type="spellStart"/>
      <w:r>
        <w:rPr>
          <w:rFonts w:eastAsiaTheme="minorEastAsia"/>
        </w:rPr>
        <w:t>уравнениния</w:t>
      </w:r>
      <w:proofErr w:type="spellEnd"/>
      <w:r>
        <w:rPr>
          <w:rFonts w:eastAsiaTheme="minorEastAsia"/>
        </w:rPr>
        <w:t xml:space="preserve"> скриптом </w:t>
      </w:r>
      <w:proofErr w:type="spellStart"/>
      <w:r>
        <w:rPr>
          <w:rFonts w:eastAsiaTheme="minorEastAsia"/>
          <w:lang w:val="en-US"/>
        </w:rPr>
        <w:t>Matlab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93426" w:rsidTr="00AD3A2F">
        <w:tc>
          <w:tcPr>
            <w:tcW w:w="9344" w:type="dxa"/>
          </w:tcPr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clc</w:t>
            </w:r>
            <w:proofErr w:type="spellEnd"/>
          </w:p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clear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E93426" w:rsidRPr="00F54E94" w:rsidRDefault="00E93426" w:rsidP="00E93426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close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syms</w:t>
            </w:r>
            <w:proofErr w:type="spellEnd"/>
            <w:r w:rsidRPr="00833143">
              <w:rPr>
                <w:rFonts w:ascii="Menlo" w:hAnsi="Menlo" w:cs="Menlo"/>
                <w:lang w:val="en-US"/>
              </w:rPr>
              <w:t xml:space="preserve">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w</w:t>
            </w:r>
            <w:r w:rsidRPr="00833143">
              <w:rPr>
                <w:rFonts w:ascii="Menlo" w:hAnsi="Menlo" w:cs="Menlo"/>
                <w:lang w:val="en-US"/>
              </w:rPr>
              <w:t>;</w:t>
            </w:r>
          </w:p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proofErr w:type="spellStart"/>
            <w:proofErr w:type="gramStart"/>
            <w:r w:rsidRPr="00833143">
              <w:rPr>
                <w:rFonts w:ascii="Menlo" w:hAnsi="Menlo" w:cs="Menlo"/>
              </w:rPr>
              <w:t>solve</w:t>
            </w:r>
            <w:proofErr w:type="spellEnd"/>
            <w:r w:rsidRPr="00833143">
              <w:rPr>
                <w:rFonts w:ascii="Menlo" w:hAnsi="Menlo" w:cs="Menlo"/>
              </w:rPr>
              <w:t>(</w:t>
            </w:r>
            <w:proofErr w:type="gramEnd"/>
            <w:r w:rsidRPr="00833143">
              <w:rPr>
                <w:rFonts w:ascii="Menlo" w:hAnsi="Menlo" w:cs="Menlo"/>
              </w:rPr>
              <w:t>2.5.*w.^5-1260.*w.^3-99000.*w.^1-35300.*w.^2+7057600==0);</w:t>
            </w:r>
          </w:p>
        </w:tc>
      </w:tr>
    </w:tbl>
    <w:p w:rsidR="00E93426" w:rsidRPr="00E93426" w:rsidRDefault="00E93426" w:rsidP="001261DC">
      <w:pPr>
        <w:pStyle w:val="afc"/>
        <w:ind w:firstLine="0"/>
      </w:pPr>
      <w:r>
        <w:rPr>
          <w:lang w:val="en-US"/>
        </w:rPr>
        <w:t>W</w:t>
      </w:r>
      <w:r w:rsidRPr="00E93426">
        <w:t xml:space="preserve"> = 11.0, </w:t>
      </w:r>
      <w:r>
        <w:t>остальные комплексные/отрицательные</w:t>
      </w:r>
      <w:r w:rsidRPr="00E93426">
        <w:t xml:space="preserve"> =&gt; </w:t>
      </w:r>
      <w:r>
        <w:rPr>
          <w:lang w:val="en-US"/>
        </w:rPr>
        <w:t>a</w:t>
      </w:r>
      <w:r w:rsidRPr="00E93426">
        <w:t xml:space="preserve"> = 6.07</w:t>
      </w:r>
    </w:p>
    <w:p w:rsidR="00E93426" w:rsidRPr="00E93426" w:rsidRDefault="00E93426" w:rsidP="00E93426">
      <w:pPr>
        <w:pStyle w:val="aff3"/>
        <w:rPr>
          <w:rFonts w:eastAsiaTheme="minorEastAsia"/>
          <w:lang w:val="en-US"/>
        </w:rPr>
      </w:pPr>
      <w:r>
        <w:rPr>
          <w:rFonts w:eastAsiaTheme="minorEastAsia"/>
        </w:rPr>
        <w:t xml:space="preserve">Построение остальных графиков скриптом </w:t>
      </w:r>
      <w:proofErr w:type="spellStart"/>
      <w:r>
        <w:rPr>
          <w:rFonts w:eastAsiaTheme="minorEastAsia"/>
          <w:lang w:val="en-US"/>
        </w:rPr>
        <w:t>Matlab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93426" w:rsidTr="00AD3A2F">
        <w:tc>
          <w:tcPr>
            <w:tcW w:w="9344" w:type="dxa"/>
          </w:tcPr>
          <w:p w:rsidR="00E93426" w:rsidRPr="009E61C1" w:rsidRDefault="00E93426" w:rsidP="00AD3A2F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clc</w:t>
            </w:r>
            <w:proofErr w:type="spellEnd"/>
          </w:p>
          <w:p w:rsidR="00E93426" w:rsidRPr="009E61C1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clear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E93426" w:rsidRDefault="00E93426" w:rsidP="00AD3A2F">
            <w:pPr>
              <w:rPr>
                <w:rFonts w:ascii="Consolas" w:hAnsi="Consolas" w:cs="Consolas"/>
                <w:color w:val="A709F5"/>
              </w:rPr>
            </w:pPr>
            <w:r w:rsidRPr="002B3C96">
              <w:rPr>
                <w:rFonts w:ascii="Consolas" w:hAnsi="Consolas" w:cs="Consolas"/>
                <w:lang w:val="en-US"/>
              </w:rPr>
              <w:t>close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E93426" w:rsidRPr="007A0D79" w:rsidRDefault="00E93426" w:rsidP="00AD3A2F">
            <w:pPr>
              <w:rPr>
                <w:rFonts w:ascii="Consolas" w:hAnsi="Consolas" w:cs="Consolas"/>
              </w:rPr>
            </w:pPr>
            <w:r w:rsidRPr="007A0D79">
              <w:rPr>
                <w:rFonts w:ascii="Consolas" w:hAnsi="Consolas" w:cs="Consolas"/>
                <w:color w:val="008013"/>
              </w:rPr>
              <w:t xml:space="preserve">% </w:t>
            </w:r>
            <w:r w:rsidRPr="002B3C96">
              <w:rPr>
                <w:rFonts w:ascii="Consolas" w:hAnsi="Consolas" w:cs="Consolas"/>
                <w:color w:val="008013"/>
              </w:rPr>
              <w:t>построение</w:t>
            </w:r>
            <w:r>
              <w:rPr>
                <w:rFonts w:ascii="Consolas" w:hAnsi="Consolas" w:cs="Consolas"/>
                <w:color w:val="008013"/>
              </w:rPr>
              <w:t xml:space="preserve"> передаточных функций и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стат</w:t>
            </w:r>
            <w:proofErr w:type="spellEnd"/>
            <w:r>
              <w:rPr>
                <w:rFonts w:ascii="Consolas" w:hAnsi="Consolas" w:cs="Consolas"/>
                <w:color w:val="0080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хар</w:t>
            </w:r>
            <w:proofErr w:type="spellEnd"/>
            <w:r>
              <w:rPr>
                <w:rFonts w:ascii="Consolas" w:hAnsi="Consolas" w:cs="Consolas"/>
                <w:color w:val="008013"/>
              </w:rPr>
              <w:t>-к</w:t>
            </w:r>
          </w:p>
          <w:p w:rsidR="00E93426" w:rsidRPr="00E9342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675B04">
              <w:rPr>
                <w:rFonts w:ascii="Consolas" w:hAnsi="Consolas" w:cs="Consolas"/>
                <w:lang w:val="en-US"/>
              </w:rPr>
              <w:t>w</w:t>
            </w:r>
            <w:r w:rsidRPr="00E93426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tf</w:t>
            </w:r>
            <w:proofErr w:type="spellEnd"/>
            <w:r w:rsidRPr="00E9342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E93426">
              <w:rPr>
                <w:rFonts w:ascii="Consolas" w:hAnsi="Consolas" w:cs="Consolas"/>
                <w:lang w:val="en-US"/>
              </w:rPr>
              <w:t>7, [0.005 0.15 1 0]);</w:t>
            </w:r>
          </w:p>
          <w:p w:rsidR="00E93426" w:rsidRPr="00E9342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E93426">
              <w:rPr>
                <w:rFonts w:ascii="Consolas" w:hAnsi="Consolas" w:cs="Consolas"/>
                <w:lang w:val="en-US"/>
              </w:rPr>
              <w:t>x = 1.5:0.01:30;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 = (15.28./x./x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).*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sqrt((x.*x)-(2.25));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_ =(-22.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91./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x)./x; 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 = -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20 .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*log10(sqrt(((15.28./x./x).*sqrt((x.*x) </w:t>
            </w:r>
            <w:r w:rsidRPr="002B3C96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    -(2.25))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).^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2+(22.91./x)./x.^2));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f4h = - pi-</w:t>
            </w: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atan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1.5./sqrt(x.*x-2.25));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lastRenderedPageBreak/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x</w:t>
            </w:r>
            <w:r w:rsidRPr="002B3C96">
              <w:rPr>
                <w:rFonts w:ascii="Consolas" w:hAnsi="Consolas" w:cs="Consolas"/>
                <w:lang w:val="en-US"/>
              </w:rPr>
              <w:t>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lang w:val="en-US"/>
              </w:rPr>
              <w:t>6.07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F54E9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grid</w:t>
            </w:r>
            <w:r w:rsidRPr="00F54E94">
              <w:rPr>
                <w:rFonts w:ascii="Consolas" w:hAnsi="Consolas" w:cs="Consolas"/>
                <w:lang w:val="en-U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F54E94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`(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E93426" w:rsidRPr="00F54E94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F54E94">
              <w:rPr>
                <w:rFonts w:ascii="Consolas" w:hAnsi="Consolas" w:cs="Consola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_,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'q`(a)'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x</w:t>
            </w:r>
            <w:r w:rsidRPr="002B3C96">
              <w:rPr>
                <w:rFonts w:ascii="Consolas" w:hAnsi="Consolas" w:cs="Consolas"/>
                <w:lang w:val="en-US"/>
              </w:rPr>
              <w:t>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lang w:val="en-US"/>
              </w:rPr>
              <w:t>6.07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F54E94" w:rsidRDefault="00E93426" w:rsidP="001261DC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grid</w:t>
            </w:r>
            <w:r w:rsidRPr="00F54E94">
              <w:rPr>
                <w:rFonts w:ascii="Consolas" w:hAnsi="Consolas" w:cs="Consolas"/>
                <w:lang w:val="en-U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F54E94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'20 </w:t>
            </w:r>
            <w:proofErr w:type="gramStart"/>
            <w:r w:rsidRPr="002B3C96">
              <w:rPr>
                <w:rFonts w:ascii="Consolas" w:hAnsi="Consolas" w:cs="Consolas"/>
                <w:color w:val="008013"/>
                <w:lang w:val="en-US"/>
              </w:rPr>
              <w:t>lg</w:t>
            </w:r>
            <w:r w:rsidRPr="002B3C96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  <w:lang w:val="en-US"/>
              </w:rPr>
              <w:t>W</w:t>
            </w:r>
            <w:r w:rsidRPr="002B3C96">
              <w:rPr>
                <w:rFonts w:ascii="Consolas" w:hAnsi="Consolas" w:cs="Consolas"/>
                <w:color w:val="008013"/>
              </w:rPr>
              <w:t>_</w:t>
            </w:r>
            <w:r w:rsidRPr="002B3C96">
              <w:rPr>
                <w:rFonts w:ascii="Consolas" w:hAnsi="Consolas" w:cs="Consolas"/>
                <w:color w:val="008013"/>
                <w:lang w:val="en-US"/>
              </w:rPr>
              <w:t>L</w:t>
            </w:r>
            <w:r w:rsidRPr="002B3C96">
              <w:rPr>
                <w:rFonts w:ascii="Consolas" w:hAnsi="Consolas" w:cs="Consolas"/>
                <w:color w:val="008013"/>
              </w:rPr>
              <w:t xml:space="preserve"> (</w:t>
            </w:r>
            <w:proofErr w:type="spellStart"/>
            <w:r w:rsidRPr="002B3C96">
              <w:rPr>
                <w:rFonts w:ascii="Consolas" w:hAnsi="Consolas" w:cs="Consolas"/>
                <w:color w:val="008013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))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bode(</w:t>
            </w:r>
            <w:r>
              <w:rPr>
                <w:rFonts w:ascii="Consolas" w:hAnsi="Consolas" w:cs="Consolas"/>
                <w:lang w:val="en-US"/>
              </w:rPr>
              <w:t>W</w:t>
            </w:r>
            <w:r w:rsidRPr="002B3C96">
              <w:rPr>
                <w:rFonts w:ascii="Consolas" w:hAnsi="Consolas" w:cs="Consolas"/>
                <w:lang w:val="en-US"/>
              </w:rPr>
              <w:t xml:space="preserve">); 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xline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-0.94);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2,1,1)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-17);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'20 lg(W_L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))'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F54E9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grid</w:t>
            </w:r>
            <w:r w:rsidRPr="00F54E94">
              <w:rPr>
                <w:rFonts w:ascii="Consolas" w:hAnsi="Consolas" w:cs="Consolas"/>
                <w:lang w:val="en-U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F54E94">
              <w:rPr>
                <w:rFonts w:ascii="Consolas" w:hAnsi="Consolas" w:cs="Consolas"/>
                <w:lang w:val="en-US"/>
              </w:rPr>
              <w:t>;</w:t>
            </w:r>
          </w:p>
          <w:p w:rsidR="00F54E94" w:rsidRPr="00F54E94" w:rsidRDefault="00E93426" w:rsidP="00F54E94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2,1,2)</w:t>
            </w:r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 xml:space="preserve">% </w:t>
            </w:r>
            <w:r w:rsidR="00F54E94" w:rsidRPr="002B3C96">
              <w:rPr>
                <w:rFonts w:ascii="Consolas" w:hAnsi="Consolas" w:cs="Consolas"/>
                <w:color w:val="008013"/>
              </w:rPr>
              <w:t>построение</w:t>
            </w:r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="00F54E94" w:rsidRPr="002B3C96">
              <w:rPr>
                <w:rFonts w:ascii="Consolas" w:hAnsi="Consolas" w:cs="Consolas"/>
                <w:color w:val="008013"/>
              </w:rPr>
              <w:t>графика</w:t>
            </w:r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proofErr w:type="spellStart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arg</w:t>
            </w:r>
            <w:proofErr w:type="spellEnd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(W_L (</w:t>
            </w:r>
            <w:proofErr w:type="spellStart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jw</w:t>
            </w:r>
            <w:proofErr w:type="spellEnd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))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f4h,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arg</w:t>
            </w:r>
            <w:proofErr w:type="spellEnd"/>
            <w:r>
              <w:rPr>
                <w:rFonts w:ascii="Consolas" w:hAnsi="Consolas" w:cs="Consolas"/>
                <w:color w:val="A709F5"/>
                <w:lang w:val="en-US"/>
              </w:rPr>
              <w:t>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</w:t>
            </w:r>
            <w:r>
              <w:rPr>
                <w:rFonts w:ascii="Consolas" w:hAnsi="Consolas" w:cs="Consolas"/>
                <w:color w:val="A709F5"/>
                <w:lang w:val="en-US"/>
              </w:rPr>
              <w:t>)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yline</w:t>
            </w:r>
            <w:proofErr w:type="spellEnd"/>
            <w:r w:rsidRPr="002B3C96">
              <w:rPr>
                <w:rFonts w:ascii="Consolas" w:hAnsi="Consolas" w:cs="Consolas"/>
              </w:rPr>
              <w:t>(-</w:t>
            </w:r>
            <w:proofErr w:type="spellStart"/>
            <w:r w:rsidRPr="002B3C96">
              <w:rPr>
                <w:rFonts w:ascii="Consolas" w:hAnsi="Consolas" w:cs="Consolas"/>
              </w:rPr>
              <w:t>pi</w:t>
            </w:r>
            <w:proofErr w:type="spellEnd"/>
            <w:r w:rsidRPr="002B3C96">
              <w:rPr>
                <w:rFonts w:ascii="Consolas" w:hAnsi="Consolas" w:cs="Consolas"/>
              </w:rPr>
              <w:t>);</w:t>
            </w:r>
          </w:p>
          <w:p w:rsidR="00E93426" w:rsidRPr="00102D77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grid</w:t>
            </w:r>
            <w:proofErr w:type="spellEnd"/>
            <w:r w:rsidRPr="002B3C96">
              <w:rPr>
                <w:rFonts w:ascii="Consolas" w:hAnsi="Consolas" w:cs="Consolas"/>
              </w:rPr>
              <w:t xml:space="preserve"> </w:t>
            </w:r>
            <w:proofErr w:type="spellStart"/>
            <w:r w:rsidRPr="002B3C96">
              <w:rPr>
                <w:rFonts w:ascii="Consolas" w:hAnsi="Consolas" w:cs="Consolas"/>
                <w:color w:val="A709F5"/>
              </w:rPr>
              <w:t>on</w:t>
            </w:r>
            <w:proofErr w:type="spellEnd"/>
            <w:r w:rsidRPr="002B3C96">
              <w:rPr>
                <w:rFonts w:ascii="Consolas" w:hAnsi="Consolas" w:cs="Consolas"/>
              </w:rPr>
              <w:t>;</w:t>
            </w:r>
          </w:p>
        </w:tc>
      </w:tr>
    </w:tbl>
    <w:p w:rsidR="00E93426" w:rsidRPr="009E61C1" w:rsidRDefault="00E93426" w:rsidP="00E93426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B84BA0" wp14:editId="033A0F39">
            <wp:extent cx="5939790" cy="3482340"/>
            <wp:effectExtent l="0" t="0" r="3810" b="0"/>
            <wp:docPr id="160569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3837" name="Рисунок 1605693837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26" w:rsidRDefault="00E93426" w:rsidP="00E93426">
      <w:pPr>
        <w:pStyle w:val="aff1"/>
      </w:pPr>
      <w:r w:rsidRPr="00DE5EFD">
        <w:t xml:space="preserve">Рисунок </w:t>
      </w:r>
      <w:r>
        <w:t>2</w:t>
      </w:r>
      <w:r w:rsidRPr="00BB7778">
        <w:t>.</w:t>
      </w:r>
      <w:r w:rsidRPr="00DE5EFD">
        <w:t>2. График</w:t>
      </w:r>
      <w:r>
        <w:t>и</w:t>
      </w:r>
      <w:r w:rsidRPr="00DE5EFD">
        <w:t xml:space="preserve"> </w:t>
      </w:r>
      <w:r>
        <w:rPr>
          <w:lang w:val="en-US"/>
        </w:rPr>
        <w:t>q</w:t>
      </w:r>
      <w:r w:rsidRPr="00DE5EFD">
        <w:t>(</w:t>
      </w:r>
      <w:r>
        <w:rPr>
          <w:lang w:val="en-US"/>
        </w:rPr>
        <w:t>a</w:t>
      </w:r>
      <w:r w:rsidRPr="00DE5EFD">
        <w:t>)</w:t>
      </w:r>
      <w:r w:rsidRPr="009E61C1">
        <w:t xml:space="preserve"> </w:t>
      </w:r>
      <w:r>
        <w:t xml:space="preserve">и </w:t>
      </w:r>
      <w:r>
        <w:rPr>
          <w:lang w:val="en-US"/>
        </w:rPr>
        <w:t>q</w:t>
      </w:r>
      <w:r w:rsidRPr="009E61C1">
        <w:t>’(</w:t>
      </w:r>
      <w:r>
        <w:rPr>
          <w:lang w:val="en-US"/>
        </w:rPr>
        <w:t>a</w:t>
      </w:r>
      <w:r w:rsidRPr="009E61C1">
        <w:t>)</w:t>
      </w:r>
      <w:r>
        <w:t xml:space="preserve"> построенные в</w:t>
      </w:r>
      <w:r w:rsidR="00BB7778" w:rsidRPr="00BB7778">
        <w:t xml:space="preserve"> </w:t>
      </w:r>
      <w:proofErr w:type="spellStart"/>
      <w:r w:rsidR="00BB7778">
        <w:t>п.п.п</w:t>
      </w:r>
      <w:proofErr w:type="spellEnd"/>
      <w:r w:rsidR="00BB7778">
        <w:t>.</w:t>
      </w:r>
      <w:r>
        <w:t xml:space="preserve"> </w:t>
      </w:r>
      <w:proofErr w:type="spellStart"/>
      <w:r>
        <w:rPr>
          <w:lang w:val="en-US"/>
        </w:rPr>
        <w:t>Matlab</w:t>
      </w:r>
      <w:proofErr w:type="spellEnd"/>
    </w:p>
    <w:p w:rsidR="00E93426" w:rsidRDefault="00E93426" w:rsidP="00E93426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83F0CD4" wp14:editId="45DBE37A">
            <wp:extent cx="5939790" cy="3203575"/>
            <wp:effectExtent l="0" t="0" r="3810" b="0"/>
            <wp:docPr id="16913131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3105" name="Рисунок 1691313105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26" w:rsidRPr="00675B04" w:rsidRDefault="00E93426" w:rsidP="00E93426">
      <w:pPr>
        <w:pStyle w:val="aff1"/>
      </w:pPr>
      <w:r w:rsidRPr="00DE5EFD">
        <w:t xml:space="preserve">Рисунок </w:t>
      </w:r>
      <w:r w:rsidRPr="00BB7778">
        <w:t>2.3</w:t>
      </w:r>
      <w:r w:rsidRPr="00DE5EFD">
        <w:t xml:space="preserve">. </w:t>
      </w:r>
      <w:r w:rsidR="00BB7778">
        <w:t xml:space="preserve">графики ЛАЧХ и </w:t>
      </w:r>
      <w:proofErr w:type="gramStart"/>
      <w:r w:rsidR="00BB7778">
        <w:t>ЛФЧХ</w:t>
      </w:r>
      <w:proofErr w:type="gramEnd"/>
      <w:r>
        <w:t xml:space="preserve"> </w:t>
      </w:r>
      <w:r w:rsidR="00BB7778">
        <w:t>построенные в</w:t>
      </w:r>
      <w:r w:rsidR="00BB7778" w:rsidRPr="00BB7778">
        <w:t xml:space="preserve"> </w:t>
      </w:r>
      <w:proofErr w:type="spellStart"/>
      <w:r w:rsidR="00BB7778">
        <w:t>п.п.п</w:t>
      </w:r>
      <w:proofErr w:type="spellEnd"/>
      <w:r w:rsidR="00BB7778">
        <w:t xml:space="preserve">. </w:t>
      </w:r>
      <w:proofErr w:type="spellStart"/>
      <w:r w:rsidR="00BB7778">
        <w:rPr>
          <w:lang w:val="en-US"/>
        </w:rPr>
        <w:t>Matlab</w:t>
      </w:r>
      <w:proofErr w:type="spellEnd"/>
    </w:p>
    <w:p w:rsidR="00BB7778" w:rsidRDefault="00BB7778" w:rsidP="00BB7778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6AE7AB1" wp14:editId="3EA58568">
            <wp:extent cx="5939790" cy="2692400"/>
            <wp:effectExtent l="0" t="0" r="3810" b="0"/>
            <wp:docPr id="46488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0438" name="Рисунок 464880438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78" w:rsidRPr="00BB7778" w:rsidRDefault="00BB7778" w:rsidP="00BB7778">
      <w:pPr>
        <w:pStyle w:val="aff1"/>
      </w:pPr>
      <w:r w:rsidRPr="00DE5EFD">
        <w:t xml:space="preserve">Рисунок </w:t>
      </w:r>
      <w:r>
        <w:t>2</w:t>
      </w:r>
      <w:r w:rsidRPr="00BB7778">
        <w:t>.4</w:t>
      </w:r>
      <w:r w:rsidRPr="00DE5EFD">
        <w:t xml:space="preserve">. </w:t>
      </w:r>
      <w:r>
        <w:t xml:space="preserve">График системы, построенной в </w:t>
      </w:r>
      <w:r>
        <w:rPr>
          <w:lang w:val="en-US"/>
        </w:rPr>
        <w:t>Simulink</w:t>
      </w:r>
    </w:p>
    <w:p w:rsidR="00BB7778" w:rsidRDefault="00BB7778" w:rsidP="00BB7778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23000D7" wp14:editId="569CE7FC">
            <wp:extent cx="5939790" cy="3185160"/>
            <wp:effectExtent l="0" t="0" r="3810" b="2540"/>
            <wp:docPr id="16937601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0136" name="Рисунок 1693760136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78" w:rsidRDefault="00BB7778" w:rsidP="00BB7778">
      <w:pPr>
        <w:pStyle w:val="aff1"/>
      </w:pPr>
      <w:r w:rsidRPr="00DE5EFD">
        <w:t xml:space="preserve">Рисунок </w:t>
      </w:r>
      <w:r>
        <w:t>2</w:t>
      </w:r>
      <w:r w:rsidRPr="00F54E94">
        <w:t>.7</w:t>
      </w:r>
      <w:r w:rsidRPr="00DE5EFD">
        <w:t xml:space="preserve">. </w:t>
      </w:r>
      <w:r>
        <w:t xml:space="preserve">Полученные графики положения системы, подтверждающие наличие автоколебаний. </w:t>
      </w:r>
    </w:p>
    <w:p w:rsidR="00BC0817" w:rsidRDefault="00BC0817" w:rsidP="00BC0817">
      <w:pPr>
        <w:pStyle w:val="afb"/>
      </w:pPr>
      <w:bookmarkStart w:id="14" w:name="_Toc163904999"/>
      <w:r>
        <w:t>Вывод:</w:t>
      </w:r>
      <w:bookmarkEnd w:id="14"/>
      <w:r>
        <w:t xml:space="preserve"> </w:t>
      </w:r>
    </w:p>
    <w:p w:rsidR="00BC0817" w:rsidRDefault="00BC0817" w:rsidP="00BC0817">
      <w:pPr>
        <w:pStyle w:val="afc"/>
      </w:pPr>
      <w:r>
        <w:t xml:space="preserve">Домашнее задание решено успешно с использованием ЭВМ </w:t>
      </w:r>
    </w:p>
    <w:p w:rsidR="00D714EC" w:rsidRPr="00D714EC" w:rsidRDefault="00D714EC" w:rsidP="00D714EC">
      <w:pPr>
        <w:pStyle w:val="aff1"/>
      </w:pPr>
    </w:p>
    <w:p w:rsidR="00B47F14" w:rsidRDefault="00BC0817" w:rsidP="00F54E94">
      <w:pPr>
        <w:pStyle w:val="-"/>
        <w:numPr>
          <w:ilvl w:val="0"/>
          <w:numId w:val="17"/>
        </w:numPr>
      </w:pPr>
      <w:r>
        <w:lastRenderedPageBreak/>
        <w:t>Синтез системы с дискретным регулятором</w:t>
      </w:r>
    </w:p>
    <w:p w:rsidR="00F54E94" w:rsidRDefault="00F54E94" w:rsidP="00F54E94">
      <w:pPr>
        <w:pStyle w:val="afb"/>
        <w:ind w:left="567" w:firstLine="0"/>
      </w:pPr>
      <w:r>
        <w:t xml:space="preserve">Постановка: </w:t>
      </w:r>
    </w:p>
    <w:p w:rsidR="00F54E94" w:rsidRPr="00F54E94" w:rsidRDefault="00F54E94" w:rsidP="00F54E94">
      <w:pPr>
        <w:pStyle w:val="afc"/>
      </w:pPr>
      <w:r>
        <w:t>Н</w:t>
      </w:r>
      <w:r>
        <w:t>еобходимо провести синтез непрерывного</w:t>
      </w:r>
      <w:r>
        <w:t xml:space="preserve"> </w:t>
      </w:r>
      <w:r>
        <w:t>регулятора для линейной системы и затем перевести его в дискретную форму</w:t>
      </w:r>
      <w:r>
        <w:t xml:space="preserve"> </w:t>
      </w:r>
      <w:r>
        <w:t>и верифицировать систему.</w:t>
      </w:r>
    </w:p>
    <w:p w:rsidR="00F54E94" w:rsidRDefault="00F54E94" w:rsidP="00F54E94">
      <w:pPr>
        <w:pStyle w:val="afc"/>
      </w:pPr>
      <w:r>
        <w:t>Требования к системе:</w:t>
      </w:r>
    </w:p>
    <w:p w:rsidR="00F54E94" w:rsidRDefault="00F54E94" w:rsidP="00F54E94">
      <w:pPr>
        <w:pStyle w:val="afc"/>
        <w:numPr>
          <w:ilvl w:val="0"/>
          <w:numId w:val="19"/>
        </w:numPr>
      </w:pPr>
      <w:r>
        <w:t>Перерегулирование не более 30% при подаче на вход единицы;</w:t>
      </w:r>
    </w:p>
    <w:p w:rsidR="00F54E94" w:rsidRDefault="00F54E94" w:rsidP="00F54E94">
      <w:pPr>
        <w:pStyle w:val="afc"/>
        <w:numPr>
          <w:ilvl w:val="0"/>
          <w:numId w:val="19"/>
        </w:numPr>
      </w:pPr>
      <w:r>
        <w:t>Динамическая ошибка 1 градус при подаче на вход синуса</w:t>
      </w:r>
      <w:r>
        <w:t xml:space="preserve"> </w:t>
      </w:r>
      <w:r>
        <w:t>частотой 0.5 рад/с и амплитудой 50 градусов.</w:t>
      </w:r>
    </w:p>
    <w:p w:rsidR="00F54E94" w:rsidRDefault="00F54E94" w:rsidP="00F54E94">
      <w:pPr>
        <w:pStyle w:val="afb"/>
        <w:ind w:left="567" w:firstLine="0"/>
      </w:pPr>
      <w:r>
        <w:t>Решение</w:t>
      </w:r>
      <w:r>
        <w:t xml:space="preserve">: </w:t>
      </w:r>
    </w:p>
    <w:p w:rsidR="00B526FF" w:rsidRPr="00B526FF" w:rsidRDefault="00B526FF" w:rsidP="00B526FF">
      <w:pPr>
        <w:pStyle w:val="afc"/>
        <w:numPr>
          <w:ilvl w:val="1"/>
          <w:numId w:val="17"/>
        </w:numPr>
      </w:pPr>
      <w:r>
        <w:t>Создание каркаса модели неизменяемой части и ПИД регулятора</w:t>
      </w:r>
    </w:p>
    <w:p w:rsidR="00F54E94" w:rsidRPr="00F54E94" w:rsidRDefault="00F54E94" w:rsidP="00F54E94">
      <w:pPr>
        <w:pStyle w:val="afc"/>
      </w:pPr>
    </w:p>
    <w:p w:rsidR="00F54E94" w:rsidRPr="00F54E94" w:rsidRDefault="00F54E94" w:rsidP="00F54E94">
      <w:pPr>
        <w:pStyle w:val="afc"/>
      </w:pPr>
    </w:p>
    <w:p w:rsidR="00F54E94" w:rsidRDefault="00860070" w:rsidP="00F54E94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2211070"/>
            <wp:effectExtent l="0" t="0" r="3810" b="0"/>
            <wp:docPr id="6724265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26598" name="Рисунок 67242659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94" w:rsidRDefault="00F54E94" w:rsidP="00F54E94">
      <w:pPr>
        <w:pStyle w:val="aff1"/>
      </w:pPr>
      <w:r w:rsidRPr="00F54E94">
        <w:t xml:space="preserve"> </w:t>
      </w:r>
      <w:r>
        <w:t>Рисунок 3</w:t>
      </w:r>
      <w:r w:rsidRPr="00F54E94">
        <w:t xml:space="preserve">.1 </w:t>
      </w:r>
      <w:r>
        <w:t xml:space="preserve">– </w:t>
      </w:r>
      <w:r w:rsidR="00B526FF">
        <w:t>созданный каркас</w:t>
      </w:r>
      <w:r>
        <w:t xml:space="preserve"> модели с ПИД регулятором до синтеза</w:t>
      </w:r>
    </w:p>
    <w:p w:rsidR="00B526FF" w:rsidRDefault="00B526FF" w:rsidP="00860750">
      <w:pPr>
        <w:pStyle w:val="afc"/>
        <w:numPr>
          <w:ilvl w:val="1"/>
          <w:numId w:val="17"/>
        </w:numPr>
      </w:pPr>
      <w:r>
        <w:t>С</w:t>
      </w:r>
      <w:r>
        <w:t>интез неизменяемой части с помощью последовательной коррекции</w:t>
      </w:r>
    </w:p>
    <w:p w:rsidR="00B526FF" w:rsidRDefault="00B526FF" w:rsidP="00B526FF">
      <w:pPr>
        <w:pStyle w:val="aff1"/>
      </w:pPr>
      <w:r>
        <w:rPr>
          <w:noProof/>
        </w:rPr>
        <w:lastRenderedPageBreak/>
        <w:drawing>
          <wp:inline distT="0" distB="0" distL="0" distR="0">
            <wp:extent cx="4168877" cy="2290343"/>
            <wp:effectExtent l="0" t="0" r="0" b="0"/>
            <wp:docPr id="18142418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41806" name="Рисунок 18142418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79" cy="23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070" w:rsidRPr="00860070">
        <w:drawing>
          <wp:inline distT="0" distB="0" distL="0" distR="0" wp14:anchorId="467F4352" wp14:editId="5EB6CD51">
            <wp:extent cx="4119716" cy="2264215"/>
            <wp:effectExtent l="0" t="0" r="0" b="0"/>
            <wp:docPr id="871658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586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7227" cy="22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FF" w:rsidRPr="00B526FF" w:rsidRDefault="00B526FF" w:rsidP="00B526FF">
      <w:pPr>
        <w:pStyle w:val="aff1"/>
      </w:pPr>
      <w:r>
        <w:t>Рисунок 3.2. Результат</w:t>
      </w:r>
      <w:r w:rsidR="00860070">
        <w:t>ы</w:t>
      </w:r>
      <w:r>
        <w:t xml:space="preserve"> синтеза неизменяемой части в </w:t>
      </w:r>
      <w:r>
        <w:rPr>
          <w:lang w:val="en-US"/>
        </w:rPr>
        <w:t>Response</w:t>
      </w:r>
      <w:r w:rsidRPr="00B526FF">
        <w:t xml:space="preserve"> </w:t>
      </w:r>
      <w:r>
        <w:rPr>
          <w:lang w:val="en-US"/>
        </w:rPr>
        <w:t>Optimizer</w:t>
      </w:r>
    </w:p>
    <w:p w:rsidR="00B526FF" w:rsidRPr="00E62DD6" w:rsidRDefault="00B526FF" w:rsidP="00B526FF">
      <w:pPr>
        <w:pStyle w:val="aff1"/>
        <w:jc w:val="both"/>
      </w:pPr>
      <w:r>
        <w:t>Как видим, система</w:t>
      </w:r>
      <w:r w:rsidRPr="00B526FF">
        <w:t xml:space="preserve"> </w:t>
      </w:r>
      <w:r>
        <w:t>удовлетворяет поставленным требованиям</w:t>
      </w:r>
      <w:r w:rsidRPr="00B526FF">
        <w:t xml:space="preserve"> (</w:t>
      </w:r>
      <w:r>
        <w:rPr>
          <w:lang w:val="en-US"/>
        </w:rPr>
        <w:t>Overshoot</w:t>
      </w:r>
      <w:r w:rsidRPr="00B526FF">
        <w:t xml:space="preserve"> 30%</w:t>
      </w:r>
      <w:r w:rsidR="00E62DD6">
        <w:t>)</w:t>
      </w:r>
      <w:r w:rsidR="00860070">
        <w:t>,</w:t>
      </w:r>
      <w:r w:rsidR="00860070" w:rsidRPr="00860070">
        <w:t xml:space="preserve"> </w:t>
      </w:r>
      <w:r w:rsidR="00860070">
        <w:t>значение динамической ошибки 0</w:t>
      </w:r>
      <w:r w:rsidR="00860070" w:rsidRPr="00E62DD6">
        <w:t xml:space="preserve">.15&lt;1 </w:t>
      </w:r>
      <w:r w:rsidR="00860070">
        <w:t>градуса</w:t>
      </w:r>
    </w:p>
    <w:p w:rsidR="00B526FF" w:rsidRDefault="00860070" w:rsidP="00B526FF">
      <w:pPr>
        <w:pStyle w:val="aff1"/>
        <w:jc w:val="both"/>
      </w:pPr>
      <w:r w:rsidRPr="00860070">
        <w:drawing>
          <wp:inline distT="0" distB="0" distL="0" distR="0" wp14:anchorId="6E826A23" wp14:editId="5DC1975C">
            <wp:extent cx="5939790" cy="2224405"/>
            <wp:effectExtent l="0" t="0" r="3810" b="0"/>
            <wp:docPr id="1758791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1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70" w:rsidRDefault="00E62DD6" w:rsidP="00E62DD6">
      <w:pPr>
        <w:pStyle w:val="aff1"/>
        <w:rPr>
          <w:lang w:val="en-US"/>
        </w:rPr>
      </w:pPr>
      <w:r>
        <w:t>Рисунок 3.</w:t>
      </w:r>
      <w:r>
        <w:t>3</w:t>
      </w:r>
      <w:r>
        <w:t xml:space="preserve">. </w:t>
      </w:r>
      <w:r>
        <w:t xml:space="preserve">Графики на выходе при подаче </w:t>
      </w:r>
      <w:r w:rsidR="00860070">
        <w:t>1</w:t>
      </w:r>
      <w:r>
        <w:t xml:space="preserve"> на вход</w:t>
      </w:r>
    </w:p>
    <w:p w:rsidR="00E62DD6" w:rsidRDefault="00860070" w:rsidP="00E62DD6">
      <w:pPr>
        <w:pStyle w:val="aff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2152650"/>
            <wp:effectExtent l="0" t="0" r="3810" b="6350"/>
            <wp:docPr id="11810946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94678" name="Рисунок 118109467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70" w:rsidRPr="00860070" w:rsidRDefault="00860070" w:rsidP="00860070">
      <w:pPr>
        <w:pStyle w:val="aff1"/>
      </w:pPr>
      <w:r>
        <w:t>Рисунок 3.</w:t>
      </w:r>
      <w:r w:rsidRPr="00860070">
        <w:t>4</w:t>
      </w:r>
      <w:r>
        <w:t xml:space="preserve">. Графики на выходе при подаче </w:t>
      </w:r>
      <w:r>
        <w:rPr>
          <w:lang w:val="en-US"/>
        </w:rPr>
        <w:t>sin</w:t>
      </w:r>
      <w:r>
        <w:t xml:space="preserve"> на вход</w:t>
      </w:r>
    </w:p>
    <w:p w:rsidR="00860070" w:rsidRPr="00860070" w:rsidRDefault="00860070" w:rsidP="00E62DD6">
      <w:pPr>
        <w:pStyle w:val="aff1"/>
      </w:pPr>
    </w:p>
    <w:p w:rsidR="00860070" w:rsidRPr="00860070" w:rsidRDefault="00D049A5" w:rsidP="00B526FF">
      <w:pPr>
        <w:pStyle w:val="aff1"/>
        <w:jc w:val="both"/>
        <w:rPr>
          <w:rFonts w:eastAsiaTheme="minorEastAsia"/>
        </w:rPr>
      </w:pPr>
      <w:r>
        <w:t>Таким образом: при значениях ПИД регулятора</w:t>
      </w:r>
      <w:r w:rsidR="00860070">
        <w:t>,</w:t>
      </w:r>
      <w:r>
        <w:t xml:space="preserve"> </w:t>
      </w:r>
    </w:p>
    <w:p w:rsidR="00E62DD6" w:rsidRPr="00860070" w:rsidRDefault="00D049A5" w:rsidP="00B526FF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 xml:space="preserve">.1776, </m:t>
          </m:r>
          <m:r>
            <w:rPr>
              <w:rFonts w:ascii="Cambria Math" w:hAnsi="Cambria Math"/>
            </w:rPr>
            <m:t>ki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 xml:space="preserve">.8463,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  <w:lang w:val="en-US"/>
            </w:rPr>
            <m:t>.48315</m:t>
          </m:r>
        </m:oMath>
      </m:oMathPara>
    </w:p>
    <w:p w:rsidR="00860070" w:rsidRDefault="00860070" w:rsidP="00B526FF">
      <w:pPr>
        <w:pStyle w:val="aff1"/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Поставленные </w:t>
      </w:r>
      <w:r w:rsidR="003B2877">
        <w:rPr>
          <w:rFonts w:eastAsiaTheme="minorEastAsia"/>
        </w:rPr>
        <w:t>требования</w:t>
      </w:r>
      <w:r>
        <w:rPr>
          <w:rFonts w:eastAsiaTheme="minorEastAsia"/>
        </w:rPr>
        <w:t xml:space="preserve"> достигаются</w:t>
      </w:r>
      <w:r w:rsidR="008C5439">
        <w:rPr>
          <w:rFonts w:eastAsiaTheme="minorEastAsia"/>
          <w:lang w:val="en-US"/>
        </w:rPr>
        <w:t>.</w:t>
      </w:r>
    </w:p>
    <w:p w:rsidR="008C5439" w:rsidRDefault="008C5439" w:rsidP="008C5439">
      <w:pPr>
        <w:pStyle w:val="afc"/>
      </w:pPr>
      <w:r>
        <w:t>Синтез неизменяемой части с помощью последовательной коррекции</w:t>
      </w:r>
    </w:p>
    <w:p w:rsidR="008C5439" w:rsidRPr="003F1313" w:rsidRDefault="008C5439" w:rsidP="008C5439">
      <w:pPr>
        <w:pStyle w:val="aff1"/>
        <w:numPr>
          <w:ilvl w:val="1"/>
          <w:numId w:val="17"/>
        </w:numPr>
        <w:jc w:val="both"/>
        <w:rPr>
          <w:rFonts w:eastAsiaTheme="minorEastAsia"/>
        </w:rPr>
      </w:pPr>
      <w:r>
        <w:rPr>
          <w:rFonts w:eastAsiaTheme="minorEastAsia"/>
        </w:rPr>
        <w:t>Перевод регулятора в дискретную форму</w:t>
      </w:r>
    </w:p>
    <w:p w:rsidR="003F1313" w:rsidRPr="003F1313" w:rsidRDefault="003F1313" w:rsidP="003F1313">
      <w:pPr>
        <w:pStyle w:val="aff3"/>
        <w:rPr>
          <w:rFonts w:eastAsiaTheme="minorEastAsia"/>
        </w:rPr>
      </w:pPr>
      <w:r>
        <w:rPr>
          <w:rFonts w:eastAsiaTheme="minorEastAsia"/>
        </w:rPr>
        <w:t>Код для перевода регулятора в дискретную форму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C5439" w:rsidTr="008C5439">
        <w:tc>
          <w:tcPr>
            <w:tcW w:w="9344" w:type="dxa"/>
          </w:tcPr>
          <w:p w:rsidR="003F1313" w:rsidRPr="003F1313" w:rsidRDefault="003F1313" w:rsidP="003F1313">
            <w:pPr>
              <w:spacing w:line="240" w:lineRule="auto"/>
              <w:ind w:firstLine="0"/>
              <w:contextualSpacing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3F1313">
              <w:rPr>
                <w:rFonts w:ascii="Consolas" w:hAnsi="Consolas" w:cs="Consolas"/>
                <w:sz w:val="24"/>
                <w:szCs w:val="24"/>
              </w:rPr>
              <w:t xml:space="preserve">w = </w:t>
            </w:r>
            <w:proofErr w:type="spellStart"/>
            <w:r w:rsidRPr="003F1313">
              <w:rPr>
                <w:rFonts w:ascii="Consolas" w:hAnsi="Consolas" w:cs="Consolas"/>
                <w:sz w:val="24"/>
                <w:szCs w:val="24"/>
              </w:rPr>
              <w:t>tf</w:t>
            </w:r>
            <w:proofErr w:type="spellEnd"/>
            <w:r w:rsidRPr="003F1313">
              <w:rPr>
                <w:rFonts w:ascii="Consolas" w:hAnsi="Consolas" w:cs="Consolas"/>
                <w:sz w:val="24"/>
                <w:szCs w:val="24"/>
              </w:rPr>
              <w:t xml:space="preserve"> ([0.48315 1.1776 1.8463</w:t>
            </w:r>
            <w:proofErr w:type="gramStart"/>
            <w:r w:rsidRPr="003F1313">
              <w:rPr>
                <w:rFonts w:ascii="Consolas" w:hAnsi="Consolas" w:cs="Consolas"/>
                <w:sz w:val="24"/>
                <w:szCs w:val="24"/>
              </w:rPr>
              <w:t>],[</w:t>
            </w:r>
            <w:proofErr w:type="gramEnd"/>
            <w:r w:rsidRPr="003F1313">
              <w:rPr>
                <w:rFonts w:ascii="Consolas" w:hAnsi="Consolas" w:cs="Consolas"/>
                <w:sz w:val="24"/>
                <w:szCs w:val="24"/>
              </w:rPr>
              <w:t>0.0000001 1 0])</w:t>
            </w:r>
          </w:p>
          <w:p w:rsidR="003F1313" w:rsidRPr="003F1313" w:rsidRDefault="003F1313" w:rsidP="003F1313">
            <w:pPr>
              <w:ind w:firstLine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Discr</w:t>
            </w:r>
            <w:proofErr w:type="spellEnd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c2</w:t>
            </w:r>
            <w:proofErr w:type="gramStart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d(</w:t>
            </w:r>
            <w:proofErr w:type="gramEnd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w, </w:t>
            </w:r>
            <w:proofErr w:type="spellStart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wcr</w:t>
            </w:r>
            <w:proofErr w:type="spellEnd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/10, </w:t>
            </w:r>
            <w:r w:rsidRPr="003F1313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</w:t>
            </w:r>
            <w:proofErr w:type="spellStart"/>
            <w:r w:rsidRPr="003F1313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tustin</w:t>
            </w:r>
            <w:proofErr w:type="spellEnd"/>
            <w:r w:rsidRPr="003F1313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</w:t>
            </w:r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)</w:t>
            </w:r>
          </w:p>
          <w:p w:rsidR="008C5439" w:rsidRPr="003F1313" w:rsidRDefault="008C5439" w:rsidP="003F1313">
            <w:pPr>
              <w:ind w:firstLine="0"/>
              <w:rPr>
                <w:rFonts w:ascii="Menlo" w:hAnsi="Menlo" w:cs="Menlo"/>
                <w:sz w:val="20"/>
                <w:szCs w:val="20"/>
                <w:lang w:val="en-US"/>
              </w:rPr>
            </w:pPr>
          </w:p>
        </w:tc>
      </w:tr>
    </w:tbl>
    <w:p w:rsidR="00860070" w:rsidRDefault="008C5439" w:rsidP="003F1313">
      <w:pPr>
        <w:pStyle w:val="aff1"/>
        <w:rPr>
          <w:rFonts w:eastAsiaTheme="minorEastAsia"/>
        </w:rPr>
      </w:pPr>
      <w:r w:rsidRPr="003F1313">
        <w:drawing>
          <wp:inline distT="0" distB="0" distL="0" distR="0">
            <wp:extent cx="4114800" cy="1320800"/>
            <wp:effectExtent l="0" t="0" r="0" b="0"/>
            <wp:docPr id="12351150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15034" name="Рисунок 12351150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Pr="008C5439" w:rsidRDefault="003F1313" w:rsidP="003F1313">
      <w:pPr>
        <w:pStyle w:val="aff1"/>
        <w:jc w:val="both"/>
        <w:rPr>
          <w:rFonts w:eastAsiaTheme="minorEastAsia"/>
          <w:lang w:val="en-US"/>
        </w:rPr>
      </w:pPr>
    </w:p>
    <w:p w:rsidR="003F1313" w:rsidRDefault="003F1313" w:rsidP="003F1313">
      <w:pPr>
        <w:pStyle w:val="aff1"/>
        <w:rPr>
          <w:lang w:val="en-US"/>
        </w:rPr>
      </w:pPr>
      <w:r>
        <w:t>Рисунок 3.</w:t>
      </w:r>
      <w:r>
        <w:t>5</w:t>
      </w:r>
      <w:r>
        <w:t xml:space="preserve">. </w:t>
      </w:r>
      <w:r>
        <w:t>Полученная функция регулятора</w:t>
      </w:r>
    </w:p>
    <w:p w:rsidR="003F1313" w:rsidRDefault="003F1313" w:rsidP="003F1313">
      <w:pPr>
        <w:pStyle w:val="aff1"/>
        <w:rPr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89FFA19" wp14:editId="6C4A6167">
            <wp:extent cx="4171950" cy="1720249"/>
            <wp:effectExtent l="0" t="0" r="0" b="0"/>
            <wp:docPr id="20563713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71366" name="Рисунок 2056371366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550" cy="17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Pr="003F1313" w:rsidRDefault="003F1313" w:rsidP="003F1313">
      <w:pPr>
        <w:pStyle w:val="aff1"/>
      </w:pPr>
      <w:r>
        <w:t>Рисунок 3.</w:t>
      </w:r>
      <w:r>
        <w:rPr>
          <w:lang w:val="en-US"/>
        </w:rPr>
        <w:t>6</w:t>
      </w:r>
      <w:r>
        <w:t xml:space="preserve">. Полученная </w:t>
      </w:r>
      <w:r>
        <w:t>подсистема регулятора</w:t>
      </w:r>
    </w:p>
    <w:p w:rsidR="003F1313" w:rsidRPr="003F1313" w:rsidRDefault="003F1313" w:rsidP="003F1313">
      <w:pPr>
        <w:pStyle w:val="aff1"/>
        <w:rPr>
          <w:lang w:val="en-US"/>
        </w:rPr>
      </w:pPr>
    </w:p>
    <w:p w:rsidR="003F1313" w:rsidRPr="003F1313" w:rsidRDefault="003F1313" w:rsidP="003F1313">
      <w:pPr>
        <w:pStyle w:val="aff1"/>
        <w:numPr>
          <w:ilvl w:val="1"/>
          <w:numId w:val="17"/>
        </w:numPr>
      </w:pPr>
      <w:r>
        <w:rPr>
          <w:rFonts w:eastAsiaTheme="minorEastAsia"/>
          <w:lang w:val="en-US"/>
        </w:rPr>
        <w:t>C</w:t>
      </w:r>
      <w:proofErr w:type="spellStart"/>
      <w:r>
        <w:rPr>
          <w:rFonts w:eastAsiaTheme="minorEastAsia"/>
        </w:rPr>
        <w:t>борка</w:t>
      </w:r>
      <w:proofErr w:type="spellEnd"/>
      <w:r>
        <w:rPr>
          <w:rFonts w:eastAsiaTheme="minorEastAsia"/>
        </w:rPr>
        <w:t xml:space="preserve"> системы с дискретным контроллером</w:t>
      </w:r>
    </w:p>
    <w:p w:rsidR="003F1313" w:rsidRDefault="003F1313" w:rsidP="003F1313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F54BC" wp14:editId="5AF2535D">
            <wp:extent cx="4457700" cy="2254107"/>
            <wp:effectExtent l="0" t="0" r="0" b="0"/>
            <wp:docPr id="18472549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54961" name="Рисунок 1847254961"/>
                    <pic:cNvPicPr/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70" cy="22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Default="003F1313" w:rsidP="003F1313">
      <w:pPr>
        <w:pStyle w:val="aff1"/>
        <w:rPr>
          <w:lang w:val="en-US"/>
        </w:rPr>
      </w:pPr>
    </w:p>
    <w:p w:rsidR="003F1313" w:rsidRPr="003F1313" w:rsidRDefault="003F1313" w:rsidP="003F1313">
      <w:pPr>
        <w:pStyle w:val="aff1"/>
      </w:pPr>
      <w:r>
        <w:t>Рисунок 3.</w:t>
      </w:r>
      <w:r w:rsidRPr="003F1313">
        <w:t>7</w:t>
      </w:r>
      <w:r>
        <w:t xml:space="preserve">. </w:t>
      </w:r>
      <w:r>
        <w:t xml:space="preserve">Итоговая система с дискретным </w:t>
      </w:r>
      <w:r>
        <w:t>регулятор</w:t>
      </w:r>
      <w:r>
        <w:t>ом</w:t>
      </w:r>
    </w:p>
    <w:p w:rsidR="003F1313" w:rsidRPr="003F1313" w:rsidRDefault="003F1313" w:rsidP="003F1313">
      <w:pPr>
        <w:pStyle w:val="aff1"/>
      </w:pPr>
    </w:p>
    <w:p w:rsidR="003F1313" w:rsidRDefault="003F1313" w:rsidP="003F1313">
      <w:pPr>
        <w:pStyle w:val="aff1"/>
        <w:rPr>
          <w:rFonts w:eastAsiaTheme="minorEastAsia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4657725" cy="2473763"/>
            <wp:effectExtent l="0" t="0" r="3175" b="3175"/>
            <wp:docPr id="1876481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181" name="Рисунок 187648181"/>
                    <pic:cNvPicPr/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61" cy="24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Default="003F1313" w:rsidP="003F1313">
      <w:pPr>
        <w:pStyle w:val="aff1"/>
      </w:pPr>
      <w:r>
        <w:t>Рисунок 3.</w:t>
      </w:r>
      <w:r>
        <w:t>8</w:t>
      </w:r>
      <w:r>
        <w:t xml:space="preserve">. </w:t>
      </w:r>
      <w:r>
        <w:t>Графики при подаче синусоиды</w:t>
      </w:r>
    </w:p>
    <w:p w:rsidR="003F1313" w:rsidRPr="003F1313" w:rsidRDefault="003F1313" w:rsidP="003F1313">
      <w:pPr>
        <w:pStyle w:val="aff1"/>
      </w:pPr>
    </w:p>
    <w:p w:rsidR="003F1313" w:rsidRDefault="00D14D2F" w:rsidP="003F1313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3153410"/>
            <wp:effectExtent l="0" t="0" r="3810" b="0"/>
            <wp:docPr id="9551674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67408" name="Рисунок 955167408"/>
                    <pic:cNvPicPr/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2F" w:rsidRDefault="00D14D2F" w:rsidP="00D14D2F">
      <w:pPr>
        <w:pStyle w:val="aff1"/>
      </w:pPr>
      <w:r>
        <w:t xml:space="preserve">Рисунок 3.8. Графики при подаче </w:t>
      </w:r>
      <w:r>
        <w:t>константы</w:t>
      </w:r>
    </w:p>
    <w:p w:rsidR="00D26432" w:rsidRDefault="00D26432" w:rsidP="00D26432">
      <w:pPr>
        <w:pStyle w:val="afb"/>
        <w:ind w:left="567" w:firstLine="0"/>
      </w:pPr>
      <w:r>
        <w:t>Вывод</w:t>
      </w:r>
      <w:r>
        <w:t xml:space="preserve">: </w:t>
      </w:r>
    </w:p>
    <w:p w:rsidR="00D14D2F" w:rsidRPr="003F1313" w:rsidRDefault="00D26432" w:rsidP="00D26432">
      <w:pPr>
        <w:pStyle w:val="afc"/>
        <w:ind w:firstLine="0"/>
        <w:rPr>
          <w:rFonts w:eastAsiaTheme="minorEastAsia"/>
        </w:rPr>
      </w:pPr>
      <w:r>
        <w:rPr>
          <w:rFonts w:eastAsiaTheme="minorEastAsia"/>
        </w:rPr>
        <w:t>Необходимая система построена, требования по перерегулированию и динамической ошибке выполнены</w:t>
      </w:r>
    </w:p>
    <w:sectPr w:rsidR="00D14D2F" w:rsidRPr="003F1313" w:rsidSect="0082757D">
      <w:headerReference w:type="default" r:id="rId41"/>
      <w:footerReference w:type="even" r:id="rId42"/>
      <w:footerReference w:type="default" r:id="rId4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757D" w:rsidRDefault="0082757D" w:rsidP="0035596F">
      <w:r>
        <w:separator/>
      </w:r>
    </w:p>
  </w:endnote>
  <w:endnote w:type="continuationSeparator" w:id="0">
    <w:p w:rsidR="0082757D" w:rsidRDefault="0082757D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757D" w:rsidRDefault="0082757D" w:rsidP="0035596F">
      <w:r>
        <w:separator/>
      </w:r>
    </w:p>
  </w:footnote>
  <w:footnote w:type="continuationSeparator" w:id="0">
    <w:p w:rsidR="0082757D" w:rsidRDefault="0082757D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55DC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6537A"/>
    <w:multiLevelType w:val="hybridMultilevel"/>
    <w:tmpl w:val="2BBE85C8"/>
    <w:lvl w:ilvl="0" w:tplc="9B14ECF0">
      <w:numFmt w:val="bullet"/>
      <w:lvlText w:val="•"/>
      <w:lvlJc w:val="left"/>
      <w:pPr>
        <w:ind w:left="927" w:hanging="360"/>
      </w:pPr>
      <w:rPr>
        <w:rFonts w:ascii="Helvetica" w:eastAsiaTheme="minorHAnsi" w:hAnsi="Helvetica" w:cs="Helvetica"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B0E26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0" w15:restartNumberingAfterBreak="0">
    <w:nsid w:val="44CB511E"/>
    <w:multiLevelType w:val="hybridMultilevel"/>
    <w:tmpl w:val="3AC86D6E"/>
    <w:lvl w:ilvl="0" w:tplc="9B14ECF0">
      <w:numFmt w:val="bullet"/>
      <w:lvlText w:val="•"/>
      <w:lvlJc w:val="left"/>
      <w:pPr>
        <w:ind w:left="1069" w:hanging="360"/>
      </w:pPr>
      <w:rPr>
        <w:rFonts w:ascii="Helvetica" w:eastAsiaTheme="minorHAnsi" w:hAnsi="Helvetica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32C09BD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2" w15:restartNumberingAfterBreak="0">
    <w:nsid w:val="57AF1E37"/>
    <w:multiLevelType w:val="hybridMultilevel"/>
    <w:tmpl w:val="A24A62F0"/>
    <w:lvl w:ilvl="0" w:tplc="406A78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571DB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7" w15:restartNumberingAfterBreak="0">
    <w:nsid w:val="74972110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8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5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8"/>
  </w:num>
  <w:num w:numId="5" w16cid:durableId="424573321">
    <w:abstractNumId w:val="13"/>
  </w:num>
  <w:num w:numId="6" w16cid:durableId="2071725331">
    <w:abstractNumId w:val="14"/>
  </w:num>
  <w:num w:numId="7" w16cid:durableId="1485773723">
    <w:abstractNumId w:val="20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8"/>
  </w:num>
  <w:num w:numId="11" w16cid:durableId="1370036000">
    <w:abstractNumId w:val="5"/>
  </w:num>
  <w:num w:numId="12" w16cid:durableId="854999647">
    <w:abstractNumId w:val="19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61488638">
    <w:abstractNumId w:val="12"/>
  </w:num>
  <w:num w:numId="17" w16cid:durableId="1987003083">
    <w:abstractNumId w:val="17"/>
  </w:num>
  <w:num w:numId="18" w16cid:durableId="419571315">
    <w:abstractNumId w:val="10"/>
  </w:num>
  <w:num w:numId="19" w16cid:durableId="997149447">
    <w:abstractNumId w:val="7"/>
  </w:num>
  <w:num w:numId="20" w16cid:durableId="1521971574">
    <w:abstractNumId w:val="11"/>
  </w:num>
  <w:num w:numId="21" w16cid:durableId="140998785">
    <w:abstractNumId w:val="9"/>
  </w:num>
  <w:num w:numId="22" w16cid:durableId="8677162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438"/>
    <w:rsid w:val="00006496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261DC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6A52"/>
    <w:rsid w:val="002C38AF"/>
    <w:rsid w:val="002D6877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877"/>
    <w:rsid w:val="003B2AF0"/>
    <w:rsid w:val="003B4438"/>
    <w:rsid w:val="003C4FEB"/>
    <w:rsid w:val="003C5E30"/>
    <w:rsid w:val="003E223C"/>
    <w:rsid w:val="003E4BE2"/>
    <w:rsid w:val="003F1313"/>
    <w:rsid w:val="003F2BBC"/>
    <w:rsid w:val="00411784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5D8E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2757D"/>
    <w:rsid w:val="00833E1B"/>
    <w:rsid w:val="00834FFB"/>
    <w:rsid w:val="00837E64"/>
    <w:rsid w:val="00844F24"/>
    <w:rsid w:val="00860070"/>
    <w:rsid w:val="0089319D"/>
    <w:rsid w:val="008B06D4"/>
    <w:rsid w:val="008B3A8B"/>
    <w:rsid w:val="008C07CA"/>
    <w:rsid w:val="008C3BDA"/>
    <w:rsid w:val="008C5439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C066A"/>
    <w:rsid w:val="00AE5761"/>
    <w:rsid w:val="00B025ED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526FF"/>
    <w:rsid w:val="00B679C1"/>
    <w:rsid w:val="00B8330B"/>
    <w:rsid w:val="00B84BCA"/>
    <w:rsid w:val="00B87B74"/>
    <w:rsid w:val="00BB7778"/>
    <w:rsid w:val="00BC0817"/>
    <w:rsid w:val="00BC1659"/>
    <w:rsid w:val="00BD497F"/>
    <w:rsid w:val="00BD5759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B1BBB"/>
    <w:rsid w:val="00CD143B"/>
    <w:rsid w:val="00CD4C93"/>
    <w:rsid w:val="00CF5517"/>
    <w:rsid w:val="00D049A5"/>
    <w:rsid w:val="00D062FD"/>
    <w:rsid w:val="00D13C45"/>
    <w:rsid w:val="00D14D2F"/>
    <w:rsid w:val="00D17290"/>
    <w:rsid w:val="00D2430E"/>
    <w:rsid w:val="00D26432"/>
    <w:rsid w:val="00D33BD7"/>
    <w:rsid w:val="00D37598"/>
    <w:rsid w:val="00D45409"/>
    <w:rsid w:val="00D51CED"/>
    <w:rsid w:val="00D5226B"/>
    <w:rsid w:val="00D52C02"/>
    <w:rsid w:val="00D54809"/>
    <w:rsid w:val="00D70A64"/>
    <w:rsid w:val="00D714EC"/>
    <w:rsid w:val="00D8632E"/>
    <w:rsid w:val="00DA28D5"/>
    <w:rsid w:val="00DB7500"/>
    <w:rsid w:val="00DC1E17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62DD6"/>
    <w:rsid w:val="00E869CB"/>
    <w:rsid w:val="00E93426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155DC"/>
    <w:rsid w:val="00F2297C"/>
    <w:rsid w:val="00F31CFE"/>
    <w:rsid w:val="00F40CA6"/>
    <w:rsid w:val="00F41A7E"/>
    <w:rsid w:val="00F5439A"/>
    <w:rsid w:val="00F54E94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40B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074B2D"/>
  <w15:docId w15:val="{C43E4938-3774-634C-8285-E2979F109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54E94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D049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microsoft.com/office/2007/relationships/hdphoto" Target="media/hdphoto10.wdp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microsoft.com/office/2007/relationships/hdphoto" Target="media/hdphoto13.wd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microsoft.com/office/2007/relationships/hdphoto" Target="media/hdphoto11.wdp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microsoft.com/office/2007/relationships/hdphoto" Target="media/hdphoto12.wdp"/><Relationship Id="rId20" Type="http://schemas.microsoft.com/office/2007/relationships/hdphoto" Target="media/hdphoto6.wdp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885</TotalTime>
  <Pages>14</Pages>
  <Words>921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12</cp:revision>
  <cp:lastPrinted>2017-06-14T14:10:00Z</cp:lastPrinted>
  <dcterms:created xsi:type="dcterms:W3CDTF">2024-04-12T19:39:00Z</dcterms:created>
  <dcterms:modified xsi:type="dcterms:W3CDTF">2024-04-13T14:24:00Z</dcterms:modified>
</cp:coreProperties>
</file>